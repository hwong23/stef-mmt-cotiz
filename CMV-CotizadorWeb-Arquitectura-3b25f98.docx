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1.3b25f98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STEF@3b25f98</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1.3b25f98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3b25f982bdadbdf777fac5f7ee7820f615fdd03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3b25f982bdadbdf777fac5f7ee7820f615fdd03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2023-11-07T16:10:57Z</dcterms:created>
  <dcterms:modified xsi:type="dcterms:W3CDTF">2023-11-07T16:10:57Z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